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FA15" w14:textId="77777777" w:rsidR="00774B5F" w:rsidRDefault="00774B5F" w:rsidP="001D1995">
      <w:pPr>
        <w:pStyle w:val="TtuloApartado1sinnivel"/>
        <w:jc w:val="right"/>
      </w:pPr>
    </w:p>
    <w:p w14:paraId="650A6315" w14:textId="2DEE65ED" w:rsidR="00774B5F" w:rsidRDefault="00774B5F" w:rsidP="00774B5F">
      <w:pPr>
        <w:pStyle w:val="TtuloApartado1sinnivel"/>
        <w:jc w:val="right"/>
      </w:pPr>
      <w:r w:rsidRPr="00774B5F">
        <w:t>Laboratorio: Contornos activos</w:t>
      </w:r>
    </w:p>
    <w:p w14:paraId="31EC72E1" w14:textId="77777777" w:rsidR="00774B5F" w:rsidRPr="00774B5F" w:rsidRDefault="00774B5F" w:rsidP="00774B5F"/>
    <w:p w14:paraId="54B8BECC" w14:textId="6CD4F0AF" w:rsidR="00774B5F" w:rsidRDefault="00774B5F" w:rsidP="00774B5F">
      <w:r w:rsidRPr="00E47C2B">
        <w:rPr>
          <w:noProof/>
        </w:rPr>
        <w:drawing>
          <wp:inline distT="0" distB="0" distL="0" distR="0" wp14:anchorId="2CEC5542" wp14:editId="63599416">
            <wp:extent cx="5045075" cy="1135380"/>
            <wp:effectExtent l="0" t="0" r="317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2E7AC8" w14:textId="612916A2" w:rsidR="00774B5F" w:rsidRDefault="00774B5F" w:rsidP="00774B5F"/>
    <w:p w14:paraId="005625BD" w14:textId="5E538552" w:rsidR="00774B5F" w:rsidRDefault="00774B5F" w:rsidP="00774B5F">
      <w:r w:rsidRPr="00E47C2B">
        <w:rPr>
          <w:noProof/>
        </w:rPr>
        <w:drawing>
          <wp:inline distT="0" distB="0" distL="0" distR="0" wp14:anchorId="07053493" wp14:editId="0A99DDEF">
            <wp:extent cx="5045075" cy="1115155"/>
            <wp:effectExtent l="0" t="0" r="317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04" cy="11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790D" w14:textId="4FDFEFE9" w:rsidR="00774B5F" w:rsidRDefault="00774B5F" w:rsidP="00774B5F"/>
    <w:p w14:paraId="5D039589" w14:textId="7477ECE3" w:rsidR="00774B5F" w:rsidRPr="00774B5F" w:rsidRDefault="00774B5F" w:rsidP="00774B5F">
      <w:pPr>
        <w:jc w:val="center"/>
      </w:pPr>
      <w:r>
        <w:rPr>
          <w:noProof/>
        </w:rPr>
        <w:drawing>
          <wp:inline distT="0" distB="0" distL="0" distR="0" wp14:anchorId="180425F3" wp14:editId="3EF23480">
            <wp:extent cx="3124200" cy="3012927"/>
            <wp:effectExtent l="0" t="0" r="0" b="0"/>
            <wp:docPr id="2" name="Imagen 2" descr="Resultado de imagen de ACTIVE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CTIVE CONTOU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57" cy="301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B5F" w:rsidRPr="00774B5F" w:rsidSect="00086720">
      <w:headerReference w:type="default" r:id="rId11"/>
      <w:footerReference w:type="default" r:id="rId12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B0754" w14:textId="77777777" w:rsidR="005D291A" w:rsidRDefault="005D291A" w:rsidP="00C50246">
      <w:pPr>
        <w:spacing w:line="240" w:lineRule="auto"/>
      </w:pPr>
      <w:r>
        <w:separator/>
      </w:r>
    </w:p>
  </w:endnote>
  <w:endnote w:type="continuationSeparator" w:id="0">
    <w:p w14:paraId="103314AD" w14:textId="77777777" w:rsidR="005D291A" w:rsidRDefault="005D291A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tOT-Bold"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90210" w14:textId="77777777" w:rsidR="0089561A" w:rsidRPr="004172DF" w:rsidRDefault="0089561A" w:rsidP="00086720">
    <w:pPr>
      <w:pStyle w:val="PiedepginaAsignatura"/>
      <w:ind w:firstLine="0"/>
      <w:jc w:val="both"/>
    </w:pPr>
    <w:r w:rsidRPr="00277FAF">
      <w:rPr>
        <w:noProof/>
      </w:rPr>
      <mc:AlternateContent>
        <mc:Choice Requires="wps">
          <w:drawing>
            <wp:anchor distT="0" distB="0" distL="114300" distR="252095" simplePos="0" relativeHeight="251701248" behindDoc="1" locked="0" layoutInCell="1" allowOverlap="0" wp14:anchorId="6CBE05E6" wp14:editId="50F5344D">
              <wp:simplePos x="0" y="0"/>
              <wp:positionH relativeFrom="rightMargin">
                <wp:posOffset>142875</wp:posOffset>
              </wp:positionH>
              <wp:positionV relativeFrom="page">
                <wp:posOffset>10072417</wp:posOffset>
              </wp:positionV>
              <wp:extent cx="251460" cy="612000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46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3E083D0" w14:textId="77777777" w:rsidR="0089561A" w:rsidRPr="001D0341" w:rsidRDefault="0089561A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BE05E6" id="Rectángulo 65" o:spid="_x0000_s1026" style="position:absolute;left:0;text-align:left;margin-left:11.25pt;margin-top:793.1pt;width:19.8pt;height:48.2pt;z-index:-25161523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" o:allowoverlap="f" fillcolor="#0098cd" stroked="f" strokeweight="1pt">
              <v:textbox inset="0,4mm,0">
                <w:txbxContent>
                  <w:p w14:paraId="73E083D0" w14:textId="77777777" w:rsidR="0089561A" w:rsidRPr="001D0341" w:rsidRDefault="0089561A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Pr="00B96994">
      <w:rPr>
        <w:noProof/>
      </w:rPr>
      <mc:AlternateContent>
        <mc:Choice Requires="wps">
          <w:drawing>
            <wp:anchor distT="0" distB="0" distL="114300" distR="114300" simplePos="0" relativeHeight="251750400" behindDoc="0" locked="1" layoutInCell="1" allowOverlap="1" wp14:anchorId="69E44F9A" wp14:editId="76CEBAC8">
              <wp:simplePos x="0" y="0"/>
              <wp:positionH relativeFrom="column">
                <wp:posOffset>-2213610</wp:posOffset>
              </wp:positionH>
              <wp:positionV relativeFrom="page">
                <wp:posOffset>9321165</wp:posOffset>
              </wp:positionV>
              <wp:extent cx="2400935" cy="322580"/>
              <wp:effectExtent l="10478" t="8572" r="9842" b="9843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400935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1FDD4" w14:textId="77777777" w:rsidR="0089561A" w:rsidRPr="00525591" w:rsidRDefault="0089561A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E44F9A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left:0;text-align:left;margin-left:-174.3pt;margin-top:733.95pt;width:189.05pt;height:25.4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" filled="f" stroked="f" strokeweight=".5pt">
              <v:textbox inset="0,0,0,0">
                <w:txbxContent>
                  <w:p w14:paraId="7FF1FDD4" w14:textId="77777777" w:rsidR="0089561A" w:rsidRPr="00525591" w:rsidRDefault="0089561A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2651087D" w14:textId="4DD8C6B8" w:rsidR="0089561A" w:rsidRPr="00656B43" w:rsidRDefault="0089561A" w:rsidP="00B96994">
    <w:pPr>
      <w:pStyle w:val="PiedepginaSecciones"/>
      <w:rPr>
        <w:color w:val="77777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2A162" w14:textId="77777777" w:rsidR="005D291A" w:rsidRDefault="005D291A" w:rsidP="00C50246">
      <w:pPr>
        <w:spacing w:line="240" w:lineRule="auto"/>
      </w:pPr>
      <w:r>
        <w:separator/>
      </w:r>
    </w:p>
  </w:footnote>
  <w:footnote w:type="continuationSeparator" w:id="0">
    <w:p w14:paraId="3DA013EA" w14:textId="77777777" w:rsidR="005D291A" w:rsidRDefault="005D291A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89561A" w:rsidRPr="00472B27" w14:paraId="2FA5D1B1" w14:textId="77777777" w:rsidTr="0089561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50CB0A65" w14:textId="77777777" w:rsidR="0089561A" w:rsidRPr="00472B27" w:rsidRDefault="0089561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185AA979" w14:textId="77777777" w:rsidR="0089561A" w:rsidRPr="00472B27" w:rsidRDefault="0089561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69244632" w14:textId="77777777" w:rsidR="0089561A" w:rsidRPr="00472B27" w:rsidRDefault="0089561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89561A" w:rsidRPr="00472B27" w14:paraId="1BF89A14" w14:textId="77777777" w:rsidTr="0089561A">
      <w:trPr>
        <w:trHeight w:val="342"/>
      </w:trPr>
      <w:tc>
        <w:tcPr>
          <w:tcW w:w="2552" w:type="dxa"/>
          <w:vMerge w:val="restart"/>
        </w:tcPr>
        <w:p w14:paraId="076A51DD" w14:textId="2C188218" w:rsidR="0089561A" w:rsidRPr="00472B27" w:rsidRDefault="00774B5F" w:rsidP="00C65063">
          <w:pPr>
            <w:pStyle w:val="Textocajaactividades"/>
          </w:pPr>
          <w:r>
            <w:t>Percepción Computacional</w:t>
          </w:r>
        </w:p>
      </w:tc>
      <w:tc>
        <w:tcPr>
          <w:tcW w:w="3827" w:type="dxa"/>
        </w:tcPr>
        <w:p w14:paraId="14D3479B" w14:textId="33E8AB24" w:rsidR="0089561A" w:rsidRPr="00472B27" w:rsidRDefault="0089561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  <w:r>
            <w:rPr>
              <w:sz w:val="22"/>
              <w:szCs w:val="22"/>
            </w:rPr>
            <w:t>González Isorna</w:t>
          </w:r>
        </w:p>
      </w:tc>
      <w:tc>
        <w:tcPr>
          <w:tcW w:w="1831" w:type="dxa"/>
          <w:vMerge w:val="restart"/>
        </w:tcPr>
        <w:p w14:paraId="086EC141" w14:textId="43907991" w:rsidR="0089561A" w:rsidRPr="00472B27" w:rsidRDefault="00774B5F" w:rsidP="009C1CA9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11/06</w:t>
          </w:r>
          <w:r w:rsidR="0089561A">
            <w:rPr>
              <w:rFonts w:asciiTheme="minorHAnsi" w:hAnsiTheme="minorHAnsi"/>
            </w:rPr>
            <w:t>/2019</w:t>
          </w:r>
        </w:p>
      </w:tc>
    </w:tr>
    <w:tr w:rsidR="0089561A" w14:paraId="12522B85" w14:textId="77777777" w:rsidTr="0089561A">
      <w:trPr>
        <w:trHeight w:val="342"/>
      </w:trPr>
      <w:tc>
        <w:tcPr>
          <w:tcW w:w="2552" w:type="dxa"/>
          <w:vMerge/>
        </w:tcPr>
        <w:p w14:paraId="2B3BC556" w14:textId="77777777" w:rsidR="0089561A" w:rsidRDefault="0089561A" w:rsidP="00A90972">
          <w:pPr>
            <w:pStyle w:val="Encabezado"/>
          </w:pPr>
        </w:p>
      </w:tc>
      <w:tc>
        <w:tcPr>
          <w:tcW w:w="3827" w:type="dxa"/>
        </w:tcPr>
        <w:p w14:paraId="2F0E4671" w14:textId="0D2B6CE7" w:rsidR="0089561A" w:rsidRPr="00472B27" w:rsidRDefault="0089561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>
            <w:rPr>
              <w:sz w:val="22"/>
              <w:szCs w:val="22"/>
            </w:rPr>
            <w:t xml:space="preserve"> Alberto</w:t>
          </w:r>
        </w:p>
      </w:tc>
      <w:tc>
        <w:tcPr>
          <w:tcW w:w="1831" w:type="dxa"/>
          <w:vMerge/>
        </w:tcPr>
        <w:p w14:paraId="51B11A7E" w14:textId="77777777" w:rsidR="0089561A" w:rsidRDefault="0089561A" w:rsidP="00A90972">
          <w:pPr>
            <w:pStyle w:val="Encabezado"/>
          </w:pPr>
        </w:p>
      </w:tc>
    </w:tr>
  </w:tbl>
  <w:p w14:paraId="755C3553" w14:textId="77777777" w:rsidR="0089561A" w:rsidRDefault="008956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8F01339"/>
    <w:multiLevelType w:val="multilevel"/>
    <w:tmpl w:val="B0E0186E"/>
    <w:numStyleLink w:val="NmeracinTest"/>
  </w:abstractNum>
  <w:abstractNum w:abstractNumId="2" w15:restartNumberingAfterBreak="0">
    <w:nsid w:val="10414F3C"/>
    <w:multiLevelType w:val="multilevel"/>
    <w:tmpl w:val="B0E0186E"/>
    <w:numStyleLink w:val="NmeracinTest"/>
  </w:abstractNum>
  <w:abstractNum w:abstractNumId="3" w15:restartNumberingAfterBreak="0">
    <w:nsid w:val="104B4F28"/>
    <w:multiLevelType w:val="multilevel"/>
    <w:tmpl w:val="B37C3B20"/>
    <w:numStyleLink w:val="VietasUNIR"/>
  </w:abstractNum>
  <w:abstractNum w:abstractNumId="4" w15:restartNumberingAfterBreak="0">
    <w:nsid w:val="15BA37EB"/>
    <w:multiLevelType w:val="multilevel"/>
    <w:tmpl w:val="B37C3B20"/>
    <w:numStyleLink w:val="VietasUNIR"/>
  </w:abstractNum>
  <w:abstractNum w:abstractNumId="5" w15:restartNumberingAfterBreak="0">
    <w:nsid w:val="17FF37D8"/>
    <w:multiLevelType w:val="multilevel"/>
    <w:tmpl w:val="B0E0186E"/>
    <w:numStyleLink w:val="NmeracinTest"/>
  </w:abstractNum>
  <w:abstractNum w:abstractNumId="6" w15:restartNumberingAfterBreak="0">
    <w:nsid w:val="19032AB4"/>
    <w:multiLevelType w:val="multilevel"/>
    <w:tmpl w:val="B37C3B20"/>
    <w:numStyleLink w:val="VietasUNIR"/>
  </w:abstractNum>
  <w:abstractNum w:abstractNumId="7" w15:restartNumberingAfterBreak="0">
    <w:nsid w:val="1E9A2782"/>
    <w:multiLevelType w:val="multilevel"/>
    <w:tmpl w:val="B37C3B20"/>
    <w:numStyleLink w:val="VietasUNIR"/>
  </w:abstractNum>
  <w:abstractNum w:abstractNumId="8" w15:restartNumberingAfterBreak="0">
    <w:nsid w:val="25223840"/>
    <w:multiLevelType w:val="hybridMultilevel"/>
    <w:tmpl w:val="54663C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50359"/>
    <w:multiLevelType w:val="multilevel"/>
    <w:tmpl w:val="B37C3B20"/>
    <w:numStyleLink w:val="VietasUNIR"/>
  </w:abstractNum>
  <w:abstractNum w:abstractNumId="10" w15:restartNumberingAfterBreak="0">
    <w:nsid w:val="306A19DD"/>
    <w:multiLevelType w:val="multilevel"/>
    <w:tmpl w:val="FCB6914A"/>
    <w:numStyleLink w:val="VietasUNIRcombinada"/>
  </w:abstractNum>
  <w:abstractNum w:abstractNumId="11" w15:restartNumberingAfterBreak="0">
    <w:nsid w:val="31332F6B"/>
    <w:multiLevelType w:val="multilevel"/>
    <w:tmpl w:val="E1D4019A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8FBE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UnitOT-Bold" w:hAnsi="UnitOT-Bold" w:hint="default"/>
        <w:color w:val="008FBE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8FBE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314134D7"/>
    <w:multiLevelType w:val="multilevel"/>
    <w:tmpl w:val="B37C3B20"/>
    <w:numStyleLink w:val="VietasUNIR"/>
  </w:abstractNum>
  <w:abstractNum w:abstractNumId="13" w15:restartNumberingAfterBreak="0">
    <w:nsid w:val="31C63678"/>
    <w:multiLevelType w:val="multilevel"/>
    <w:tmpl w:val="B0E0186E"/>
    <w:numStyleLink w:val="NmeracinTest"/>
  </w:abstractNum>
  <w:abstractNum w:abstractNumId="14" w15:restartNumberingAfterBreak="0">
    <w:nsid w:val="374D34AD"/>
    <w:multiLevelType w:val="multilevel"/>
    <w:tmpl w:val="B37C3B20"/>
    <w:numStyleLink w:val="VietasUNIR"/>
  </w:abstractNum>
  <w:abstractNum w:abstractNumId="15" w15:restartNumberingAfterBreak="0">
    <w:nsid w:val="3798755D"/>
    <w:multiLevelType w:val="multilevel"/>
    <w:tmpl w:val="B37C3B20"/>
    <w:numStyleLink w:val="VietasUNIR"/>
  </w:abstractNum>
  <w:abstractNum w:abstractNumId="16" w15:restartNumberingAfterBreak="0">
    <w:nsid w:val="405950E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9B5664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E26EC1"/>
    <w:multiLevelType w:val="multilevel"/>
    <w:tmpl w:val="FCB6914A"/>
    <w:numStyleLink w:val="VietasUNIRcombinada"/>
  </w:abstractNum>
  <w:abstractNum w:abstractNumId="19" w15:restartNumberingAfterBreak="0">
    <w:nsid w:val="4D255449"/>
    <w:multiLevelType w:val="multilevel"/>
    <w:tmpl w:val="B37C3B20"/>
    <w:numStyleLink w:val="VietasUNIR"/>
  </w:abstractNum>
  <w:abstractNum w:abstractNumId="20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8EB5908"/>
    <w:multiLevelType w:val="multilevel"/>
    <w:tmpl w:val="B37C3B20"/>
    <w:numStyleLink w:val="VietasUNIR"/>
  </w:abstractNum>
  <w:abstractNum w:abstractNumId="22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C542083"/>
    <w:multiLevelType w:val="multilevel"/>
    <w:tmpl w:val="B0E0186E"/>
    <w:numStyleLink w:val="NmeracinTest"/>
  </w:abstractNum>
  <w:abstractNum w:abstractNumId="24" w15:restartNumberingAfterBreak="0">
    <w:nsid w:val="7D254355"/>
    <w:multiLevelType w:val="multilevel"/>
    <w:tmpl w:val="B37C3B20"/>
    <w:numStyleLink w:val="VietasUNIR"/>
  </w:abstractNum>
  <w:abstractNum w:abstractNumId="25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4"/>
  </w:num>
  <w:num w:numId="3">
    <w:abstractNumId w:val="24"/>
  </w:num>
  <w:num w:numId="4">
    <w:abstractNumId w:val="15"/>
  </w:num>
  <w:num w:numId="5">
    <w:abstractNumId w:val="7"/>
  </w:num>
  <w:num w:numId="6">
    <w:abstractNumId w:val="3"/>
  </w:num>
  <w:num w:numId="7">
    <w:abstractNumId w:val="20"/>
  </w:num>
  <w:num w:numId="8">
    <w:abstractNumId w:val="6"/>
  </w:num>
  <w:num w:numId="9">
    <w:abstractNumId w:val="22"/>
  </w:num>
  <w:num w:numId="10">
    <w:abstractNumId w:val="1"/>
  </w:num>
  <w:num w:numId="11">
    <w:abstractNumId w:val="25"/>
  </w:num>
  <w:num w:numId="12">
    <w:abstractNumId w:val="2"/>
  </w:num>
  <w:num w:numId="13">
    <w:abstractNumId w:val="11"/>
  </w:num>
  <w:num w:numId="14">
    <w:abstractNumId w:val="13"/>
  </w:num>
  <w:num w:numId="15">
    <w:abstractNumId w:val="21"/>
  </w:num>
  <w:num w:numId="16">
    <w:abstractNumId w:val="19"/>
  </w:num>
  <w:num w:numId="17">
    <w:abstractNumId w:val="12"/>
  </w:num>
  <w:num w:numId="18">
    <w:abstractNumId w:val="23"/>
  </w:num>
  <w:num w:numId="19">
    <w:abstractNumId w:val="4"/>
  </w:num>
  <w:num w:numId="20">
    <w:abstractNumId w:val="10"/>
  </w:num>
  <w:num w:numId="21">
    <w:abstractNumId w:val="18"/>
  </w:num>
  <w:num w:numId="22">
    <w:abstractNumId w:val="9"/>
  </w:num>
  <w:num w:numId="23">
    <w:abstractNumId w:val="5"/>
  </w:num>
  <w:num w:numId="24">
    <w:abstractNumId w:val="8"/>
  </w:num>
  <w:num w:numId="25">
    <w:abstractNumId w:val="17"/>
  </w:num>
  <w:num w:numId="26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attachedTemplate r:id="rId1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2FE1"/>
    <w:rsid w:val="00003D6A"/>
    <w:rsid w:val="00006EA2"/>
    <w:rsid w:val="00016003"/>
    <w:rsid w:val="00031C55"/>
    <w:rsid w:val="0003301B"/>
    <w:rsid w:val="000458EE"/>
    <w:rsid w:val="0005157B"/>
    <w:rsid w:val="0005178B"/>
    <w:rsid w:val="00054229"/>
    <w:rsid w:val="00055C12"/>
    <w:rsid w:val="00056A2A"/>
    <w:rsid w:val="0005762B"/>
    <w:rsid w:val="00076A78"/>
    <w:rsid w:val="00086720"/>
    <w:rsid w:val="00087952"/>
    <w:rsid w:val="0009320A"/>
    <w:rsid w:val="000967AE"/>
    <w:rsid w:val="000A331B"/>
    <w:rsid w:val="000A78DB"/>
    <w:rsid w:val="000C4BFF"/>
    <w:rsid w:val="000C4D94"/>
    <w:rsid w:val="000C68D7"/>
    <w:rsid w:val="000D5FB9"/>
    <w:rsid w:val="000D5FEE"/>
    <w:rsid w:val="000D6C9F"/>
    <w:rsid w:val="000D6CAE"/>
    <w:rsid w:val="000E156D"/>
    <w:rsid w:val="000E26B5"/>
    <w:rsid w:val="000E4EDE"/>
    <w:rsid w:val="000F1443"/>
    <w:rsid w:val="000F518E"/>
    <w:rsid w:val="000F5592"/>
    <w:rsid w:val="000F7E60"/>
    <w:rsid w:val="00112B38"/>
    <w:rsid w:val="0011326D"/>
    <w:rsid w:val="00131503"/>
    <w:rsid w:val="00137CF9"/>
    <w:rsid w:val="00161226"/>
    <w:rsid w:val="00163FBB"/>
    <w:rsid w:val="001658DF"/>
    <w:rsid w:val="0018310A"/>
    <w:rsid w:val="0019470A"/>
    <w:rsid w:val="00194B1F"/>
    <w:rsid w:val="00196EB1"/>
    <w:rsid w:val="001B64D3"/>
    <w:rsid w:val="001B7F82"/>
    <w:rsid w:val="001C1813"/>
    <w:rsid w:val="001D0997"/>
    <w:rsid w:val="001D1995"/>
    <w:rsid w:val="001E38BB"/>
    <w:rsid w:val="001E6766"/>
    <w:rsid w:val="001E737A"/>
    <w:rsid w:val="001F017C"/>
    <w:rsid w:val="001F1229"/>
    <w:rsid w:val="001F163E"/>
    <w:rsid w:val="001F19FD"/>
    <w:rsid w:val="001F69FE"/>
    <w:rsid w:val="00200BEB"/>
    <w:rsid w:val="0020102E"/>
    <w:rsid w:val="002036CA"/>
    <w:rsid w:val="002039FC"/>
    <w:rsid w:val="0021214E"/>
    <w:rsid w:val="0021511C"/>
    <w:rsid w:val="0022215B"/>
    <w:rsid w:val="002244C2"/>
    <w:rsid w:val="00227368"/>
    <w:rsid w:val="00227800"/>
    <w:rsid w:val="00244B66"/>
    <w:rsid w:val="0024674E"/>
    <w:rsid w:val="00250A71"/>
    <w:rsid w:val="00253DA9"/>
    <w:rsid w:val="00260B21"/>
    <w:rsid w:val="002619F8"/>
    <w:rsid w:val="00265403"/>
    <w:rsid w:val="00273725"/>
    <w:rsid w:val="00277FAF"/>
    <w:rsid w:val="002845C6"/>
    <w:rsid w:val="002A6286"/>
    <w:rsid w:val="002B3A8C"/>
    <w:rsid w:val="002B4308"/>
    <w:rsid w:val="002B5D04"/>
    <w:rsid w:val="002C037B"/>
    <w:rsid w:val="002C34D9"/>
    <w:rsid w:val="002C467C"/>
    <w:rsid w:val="002C64FB"/>
    <w:rsid w:val="002D3237"/>
    <w:rsid w:val="002E198B"/>
    <w:rsid w:val="002E6FCB"/>
    <w:rsid w:val="002E769A"/>
    <w:rsid w:val="00302FF8"/>
    <w:rsid w:val="003117D6"/>
    <w:rsid w:val="00320378"/>
    <w:rsid w:val="003224A0"/>
    <w:rsid w:val="00326260"/>
    <w:rsid w:val="00327C72"/>
    <w:rsid w:val="00330DE5"/>
    <w:rsid w:val="003369FB"/>
    <w:rsid w:val="0034363F"/>
    <w:rsid w:val="003461E5"/>
    <w:rsid w:val="00351EC2"/>
    <w:rsid w:val="00361683"/>
    <w:rsid w:val="00363DED"/>
    <w:rsid w:val="00381469"/>
    <w:rsid w:val="003869F7"/>
    <w:rsid w:val="00394A34"/>
    <w:rsid w:val="00395C43"/>
    <w:rsid w:val="003967E9"/>
    <w:rsid w:val="003A10AB"/>
    <w:rsid w:val="003C18BF"/>
    <w:rsid w:val="003C2275"/>
    <w:rsid w:val="003C4D34"/>
    <w:rsid w:val="003D0269"/>
    <w:rsid w:val="003D1165"/>
    <w:rsid w:val="003D141E"/>
    <w:rsid w:val="003D16DC"/>
    <w:rsid w:val="003D5F24"/>
    <w:rsid w:val="003E2E18"/>
    <w:rsid w:val="003E6E97"/>
    <w:rsid w:val="0041334B"/>
    <w:rsid w:val="00413379"/>
    <w:rsid w:val="00414382"/>
    <w:rsid w:val="004172DF"/>
    <w:rsid w:val="00446F8B"/>
    <w:rsid w:val="004476D3"/>
    <w:rsid w:val="004478AD"/>
    <w:rsid w:val="00455BA7"/>
    <w:rsid w:val="004567F9"/>
    <w:rsid w:val="00466671"/>
    <w:rsid w:val="00472B27"/>
    <w:rsid w:val="00475279"/>
    <w:rsid w:val="004978EA"/>
    <w:rsid w:val="004A1A48"/>
    <w:rsid w:val="004A5728"/>
    <w:rsid w:val="004B21AC"/>
    <w:rsid w:val="004B7249"/>
    <w:rsid w:val="004D05C3"/>
    <w:rsid w:val="004D4F93"/>
    <w:rsid w:val="004D7599"/>
    <w:rsid w:val="004E056D"/>
    <w:rsid w:val="004E1547"/>
    <w:rsid w:val="004E5487"/>
    <w:rsid w:val="004F1492"/>
    <w:rsid w:val="004F5D83"/>
    <w:rsid w:val="0050234E"/>
    <w:rsid w:val="00507E5B"/>
    <w:rsid w:val="005131BE"/>
    <w:rsid w:val="00525591"/>
    <w:rsid w:val="005326C2"/>
    <w:rsid w:val="005366C0"/>
    <w:rsid w:val="005463ED"/>
    <w:rsid w:val="00551A69"/>
    <w:rsid w:val="00555B62"/>
    <w:rsid w:val="00572EA4"/>
    <w:rsid w:val="00575580"/>
    <w:rsid w:val="0058112D"/>
    <w:rsid w:val="00586807"/>
    <w:rsid w:val="005C1D3F"/>
    <w:rsid w:val="005D291A"/>
    <w:rsid w:val="005E0B6D"/>
    <w:rsid w:val="005E6742"/>
    <w:rsid w:val="005F240A"/>
    <w:rsid w:val="005F2851"/>
    <w:rsid w:val="00611689"/>
    <w:rsid w:val="00613DB8"/>
    <w:rsid w:val="00620388"/>
    <w:rsid w:val="006223FA"/>
    <w:rsid w:val="006227CB"/>
    <w:rsid w:val="006311BF"/>
    <w:rsid w:val="006467F9"/>
    <w:rsid w:val="0065243B"/>
    <w:rsid w:val="00656B43"/>
    <w:rsid w:val="006613F9"/>
    <w:rsid w:val="00664F67"/>
    <w:rsid w:val="0066551B"/>
    <w:rsid w:val="006825B0"/>
    <w:rsid w:val="006A1B10"/>
    <w:rsid w:val="006A210E"/>
    <w:rsid w:val="006B683F"/>
    <w:rsid w:val="006C2891"/>
    <w:rsid w:val="006C52A0"/>
    <w:rsid w:val="006C7AC7"/>
    <w:rsid w:val="006C7BB7"/>
    <w:rsid w:val="006D1870"/>
    <w:rsid w:val="006E3957"/>
    <w:rsid w:val="006F1F32"/>
    <w:rsid w:val="006F7317"/>
    <w:rsid w:val="006F79F1"/>
    <w:rsid w:val="00702914"/>
    <w:rsid w:val="00703B95"/>
    <w:rsid w:val="00710277"/>
    <w:rsid w:val="00711B4D"/>
    <w:rsid w:val="00712024"/>
    <w:rsid w:val="0072465C"/>
    <w:rsid w:val="00732FC1"/>
    <w:rsid w:val="0073726F"/>
    <w:rsid w:val="00744D29"/>
    <w:rsid w:val="00745244"/>
    <w:rsid w:val="00756CD6"/>
    <w:rsid w:val="007616AA"/>
    <w:rsid w:val="00774B5F"/>
    <w:rsid w:val="00790ED7"/>
    <w:rsid w:val="00790FC0"/>
    <w:rsid w:val="007914AA"/>
    <w:rsid w:val="007A0245"/>
    <w:rsid w:val="007A34FD"/>
    <w:rsid w:val="007B15E7"/>
    <w:rsid w:val="007C0189"/>
    <w:rsid w:val="007C1E0E"/>
    <w:rsid w:val="007C2659"/>
    <w:rsid w:val="007D00F6"/>
    <w:rsid w:val="007D1B3E"/>
    <w:rsid w:val="007D1E15"/>
    <w:rsid w:val="007E017E"/>
    <w:rsid w:val="007E4840"/>
    <w:rsid w:val="007E5D27"/>
    <w:rsid w:val="007F691E"/>
    <w:rsid w:val="0080425D"/>
    <w:rsid w:val="00816222"/>
    <w:rsid w:val="00816578"/>
    <w:rsid w:val="00823702"/>
    <w:rsid w:val="00824C6E"/>
    <w:rsid w:val="00824D80"/>
    <w:rsid w:val="00824F89"/>
    <w:rsid w:val="00826A4C"/>
    <w:rsid w:val="0083178B"/>
    <w:rsid w:val="0083542E"/>
    <w:rsid w:val="0083582D"/>
    <w:rsid w:val="00837E0B"/>
    <w:rsid w:val="00845825"/>
    <w:rsid w:val="00845D5C"/>
    <w:rsid w:val="00866EC2"/>
    <w:rsid w:val="0087154C"/>
    <w:rsid w:val="008745E4"/>
    <w:rsid w:val="008807AF"/>
    <w:rsid w:val="008834D6"/>
    <w:rsid w:val="0088459B"/>
    <w:rsid w:val="0089561A"/>
    <w:rsid w:val="008A68AE"/>
    <w:rsid w:val="008B16BB"/>
    <w:rsid w:val="008B6154"/>
    <w:rsid w:val="008C09DB"/>
    <w:rsid w:val="008D0581"/>
    <w:rsid w:val="008D2E81"/>
    <w:rsid w:val="008E1670"/>
    <w:rsid w:val="008E79BA"/>
    <w:rsid w:val="008F0709"/>
    <w:rsid w:val="008F1E4C"/>
    <w:rsid w:val="00917348"/>
    <w:rsid w:val="00935FD2"/>
    <w:rsid w:val="00937A55"/>
    <w:rsid w:val="009400C5"/>
    <w:rsid w:val="009422EB"/>
    <w:rsid w:val="009434C7"/>
    <w:rsid w:val="009435B5"/>
    <w:rsid w:val="0095328C"/>
    <w:rsid w:val="009546DA"/>
    <w:rsid w:val="009563DF"/>
    <w:rsid w:val="00962EC2"/>
    <w:rsid w:val="00976D1B"/>
    <w:rsid w:val="0098228A"/>
    <w:rsid w:val="00982E0B"/>
    <w:rsid w:val="009848BD"/>
    <w:rsid w:val="00987B51"/>
    <w:rsid w:val="00995339"/>
    <w:rsid w:val="009959A6"/>
    <w:rsid w:val="009A1065"/>
    <w:rsid w:val="009A3C7C"/>
    <w:rsid w:val="009A4CF7"/>
    <w:rsid w:val="009B0764"/>
    <w:rsid w:val="009B0817"/>
    <w:rsid w:val="009B61E5"/>
    <w:rsid w:val="009B6E69"/>
    <w:rsid w:val="009C1CA9"/>
    <w:rsid w:val="009C2BF3"/>
    <w:rsid w:val="009D10D7"/>
    <w:rsid w:val="009D6F1F"/>
    <w:rsid w:val="009E76FD"/>
    <w:rsid w:val="009F18E9"/>
    <w:rsid w:val="009F7B85"/>
    <w:rsid w:val="00A17600"/>
    <w:rsid w:val="00A20F71"/>
    <w:rsid w:val="00A43779"/>
    <w:rsid w:val="00A46FA0"/>
    <w:rsid w:val="00A4761C"/>
    <w:rsid w:val="00A60E8D"/>
    <w:rsid w:val="00A67DBC"/>
    <w:rsid w:val="00A71D6D"/>
    <w:rsid w:val="00A76AA2"/>
    <w:rsid w:val="00A76D45"/>
    <w:rsid w:val="00A90972"/>
    <w:rsid w:val="00A9140C"/>
    <w:rsid w:val="00AB2DE2"/>
    <w:rsid w:val="00AD4F85"/>
    <w:rsid w:val="00AD7FEE"/>
    <w:rsid w:val="00B0196C"/>
    <w:rsid w:val="00B03326"/>
    <w:rsid w:val="00B04AF8"/>
    <w:rsid w:val="00B0793D"/>
    <w:rsid w:val="00B1656E"/>
    <w:rsid w:val="00B22F15"/>
    <w:rsid w:val="00B407F7"/>
    <w:rsid w:val="00B417CD"/>
    <w:rsid w:val="00B72D4C"/>
    <w:rsid w:val="00B8087F"/>
    <w:rsid w:val="00B814A5"/>
    <w:rsid w:val="00B86981"/>
    <w:rsid w:val="00B96994"/>
    <w:rsid w:val="00BA14FF"/>
    <w:rsid w:val="00BA172C"/>
    <w:rsid w:val="00BA17EF"/>
    <w:rsid w:val="00BB1161"/>
    <w:rsid w:val="00BC2B4D"/>
    <w:rsid w:val="00BC2EB1"/>
    <w:rsid w:val="00BE39D9"/>
    <w:rsid w:val="00BE65ED"/>
    <w:rsid w:val="00BF4B49"/>
    <w:rsid w:val="00C006FD"/>
    <w:rsid w:val="00C01390"/>
    <w:rsid w:val="00C02629"/>
    <w:rsid w:val="00C16D13"/>
    <w:rsid w:val="00C26997"/>
    <w:rsid w:val="00C27904"/>
    <w:rsid w:val="00C34C2E"/>
    <w:rsid w:val="00C37777"/>
    <w:rsid w:val="00C446B8"/>
    <w:rsid w:val="00C4595C"/>
    <w:rsid w:val="00C50246"/>
    <w:rsid w:val="00C50BF7"/>
    <w:rsid w:val="00C52BD1"/>
    <w:rsid w:val="00C65063"/>
    <w:rsid w:val="00C67873"/>
    <w:rsid w:val="00C8543E"/>
    <w:rsid w:val="00C870D5"/>
    <w:rsid w:val="00C876E4"/>
    <w:rsid w:val="00C92BE5"/>
    <w:rsid w:val="00C9773A"/>
    <w:rsid w:val="00CC22FD"/>
    <w:rsid w:val="00CC30BC"/>
    <w:rsid w:val="00CD7181"/>
    <w:rsid w:val="00CF1CAE"/>
    <w:rsid w:val="00D03C5A"/>
    <w:rsid w:val="00D05107"/>
    <w:rsid w:val="00D1089E"/>
    <w:rsid w:val="00D11930"/>
    <w:rsid w:val="00D11ECE"/>
    <w:rsid w:val="00D17377"/>
    <w:rsid w:val="00D21CDC"/>
    <w:rsid w:val="00D30434"/>
    <w:rsid w:val="00D32008"/>
    <w:rsid w:val="00D33335"/>
    <w:rsid w:val="00D3349B"/>
    <w:rsid w:val="00D336EC"/>
    <w:rsid w:val="00D37422"/>
    <w:rsid w:val="00D40AEE"/>
    <w:rsid w:val="00D43024"/>
    <w:rsid w:val="00D44A38"/>
    <w:rsid w:val="00D511BC"/>
    <w:rsid w:val="00D522FB"/>
    <w:rsid w:val="00D53724"/>
    <w:rsid w:val="00D723DB"/>
    <w:rsid w:val="00D74F0A"/>
    <w:rsid w:val="00D771BD"/>
    <w:rsid w:val="00D901FA"/>
    <w:rsid w:val="00D95965"/>
    <w:rsid w:val="00DA1A7B"/>
    <w:rsid w:val="00DA4A6D"/>
    <w:rsid w:val="00DA6FF8"/>
    <w:rsid w:val="00DB4BD9"/>
    <w:rsid w:val="00DB5335"/>
    <w:rsid w:val="00DC3808"/>
    <w:rsid w:val="00DD0B32"/>
    <w:rsid w:val="00DD2649"/>
    <w:rsid w:val="00DE4822"/>
    <w:rsid w:val="00DF0BC0"/>
    <w:rsid w:val="00DF2D85"/>
    <w:rsid w:val="00DF5EF9"/>
    <w:rsid w:val="00DF784B"/>
    <w:rsid w:val="00E144E3"/>
    <w:rsid w:val="00E170B6"/>
    <w:rsid w:val="00E2314E"/>
    <w:rsid w:val="00E300D2"/>
    <w:rsid w:val="00E46BF3"/>
    <w:rsid w:val="00E560E4"/>
    <w:rsid w:val="00E6272B"/>
    <w:rsid w:val="00E62BDA"/>
    <w:rsid w:val="00E63F97"/>
    <w:rsid w:val="00E65011"/>
    <w:rsid w:val="00E7167D"/>
    <w:rsid w:val="00E745AB"/>
    <w:rsid w:val="00E761A0"/>
    <w:rsid w:val="00E7645E"/>
    <w:rsid w:val="00E76C3D"/>
    <w:rsid w:val="00E8698C"/>
    <w:rsid w:val="00E9509A"/>
    <w:rsid w:val="00EA02E3"/>
    <w:rsid w:val="00EA4FE2"/>
    <w:rsid w:val="00EA52F6"/>
    <w:rsid w:val="00EA61E7"/>
    <w:rsid w:val="00EB17CF"/>
    <w:rsid w:val="00EB5FE2"/>
    <w:rsid w:val="00EC1E00"/>
    <w:rsid w:val="00EC2261"/>
    <w:rsid w:val="00EC4F65"/>
    <w:rsid w:val="00EC5B06"/>
    <w:rsid w:val="00EC60F0"/>
    <w:rsid w:val="00ED3160"/>
    <w:rsid w:val="00ED4A4F"/>
    <w:rsid w:val="00ED56EF"/>
    <w:rsid w:val="00ED6BDC"/>
    <w:rsid w:val="00EE3286"/>
    <w:rsid w:val="00EE6C97"/>
    <w:rsid w:val="00EF5B5C"/>
    <w:rsid w:val="00F0370C"/>
    <w:rsid w:val="00F03F66"/>
    <w:rsid w:val="00F05C99"/>
    <w:rsid w:val="00F12301"/>
    <w:rsid w:val="00F140A7"/>
    <w:rsid w:val="00F154BB"/>
    <w:rsid w:val="00F15EA0"/>
    <w:rsid w:val="00F15F81"/>
    <w:rsid w:val="00F16F2F"/>
    <w:rsid w:val="00F22D8E"/>
    <w:rsid w:val="00F3027B"/>
    <w:rsid w:val="00F31DDC"/>
    <w:rsid w:val="00F403FC"/>
    <w:rsid w:val="00F4274A"/>
    <w:rsid w:val="00F46137"/>
    <w:rsid w:val="00F5055C"/>
    <w:rsid w:val="00F55138"/>
    <w:rsid w:val="00F617AA"/>
    <w:rsid w:val="00F63170"/>
    <w:rsid w:val="00F65B6D"/>
    <w:rsid w:val="00F719D6"/>
    <w:rsid w:val="00F736A2"/>
    <w:rsid w:val="00F77A3B"/>
    <w:rsid w:val="00F90BE6"/>
    <w:rsid w:val="00FA5FF9"/>
    <w:rsid w:val="00FB0A6F"/>
    <w:rsid w:val="00FC582A"/>
    <w:rsid w:val="00FD1A84"/>
    <w:rsid w:val="00FD6625"/>
    <w:rsid w:val="00FD7A4E"/>
    <w:rsid w:val="00FE3BAE"/>
    <w:rsid w:val="00FE6417"/>
    <w:rsid w:val="00FE65DA"/>
    <w:rsid w:val="00F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47EF06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"/>
    <w:qFormat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Prrafodelista">
    <w:name w:val="List Paragraph"/>
    <w:basedOn w:val="Normal"/>
    <w:uiPriority w:val="98"/>
    <w:qFormat/>
    <w:rsid w:val="00CF1C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7914AA"/>
    <w:rPr>
      <w:rFonts w:cs="UnitOT-Medi"/>
      <w:color w:val="5B9BD5" w:themeColor="accent1"/>
    </w:rPr>
  </w:style>
  <w:style w:type="numbering" w:customStyle="1" w:styleId="NmeracinTest">
    <w:name w:val="Nú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a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11326D"/>
    <w:rPr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1D1995"/>
    <w:p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DC3">
    <w:name w:val="toc 3"/>
    <w:basedOn w:val="Normal"/>
    <w:next w:val="Normal"/>
    <w:autoRedefine/>
    <w:uiPriority w:val="39"/>
    <w:unhideWhenUsed/>
    <w:rsid w:val="001D1995"/>
    <w:pPr>
      <w:spacing w:after="100"/>
      <w:ind w:left="480"/>
    </w:pPr>
  </w:style>
  <w:style w:type="paragraph" w:styleId="Bibliografa">
    <w:name w:val="Bibliography"/>
    <w:basedOn w:val="Normal"/>
    <w:next w:val="Normal"/>
    <w:uiPriority w:val="37"/>
    <w:unhideWhenUsed/>
    <w:rsid w:val="00790ED7"/>
  </w:style>
  <w:style w:type="paragraph" w:styleId="Textonotapie">
    <w:name w:val="footnote text"/>
    <w:basedOn w:val="Normal"/>
    <w:link w:val="TextonotapieCar"/>
    <w:uiPriority w:val="99"/>
    <w:semiHidden/>
    <w:rsid w:val="009B0817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B0817"/>
    <w:rPr>
      <w:rFonts w:ascii="Calibri" w:hAnsi="Calibri" w:cs="Times New Roman"/>
      <w:color w:val="333333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9B0817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87154C"/>
    <w:rPr>
      <w:color w:val="605E5C"/>
      <w:shd w:val="clear" w:color="auto" w:fill="E1DFDD"/>
    </w:rPr>
  </w:style>
  <w:style w:type="paragraph" w:styleId="TDC4">
    <w:name w:val="toc 4"/>
    <w:basedOn w:val="Normal"/>
    <w:next w:val="Normal"/>
    <w:autoRedefine/>
    <w:uiPriority w:val="39"/>
    <w:unhideWhenUsed/>
    <w:rsid w:val="007914AA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9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1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27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2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6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7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03_Trabajos%20dise&#241;o\platillaUNIR\PlantillaUNIR.dotm" TargetMode="Externa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Mol</b:Tag>
    <b:SourceType>InternetSite</b:SourceType>
    <b:Guid>{EA3A8F85-2D4C-4D4B-B980-7558869F593F}</b:Guid>
    <b:Title>https://www.moley.com/</b:Title>
    <b:Author>
      <b:Author>
        <b:NameList>
          <b:Person>
            <b:Last>Robotics</b:Last>
            <b:First>Moley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5BD3BF8-AE7A-40D0-8782-F2B9FBBB7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PlantillaUNIR.dotm</Template>
  <TotalTime>4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Alberto González Isorna</cp:lastModifiedBy>
  <cp:revision>3</cp:revision>
  <cp:lastPrinted>2019-04-28T19:08:00Z</cp:lastPrinted>
  <dcterms:created xsi:type="dcterms:W3CDTF">2019-06-01T10:00:00Z</dcterms:created>
  <dcterms:modified xsi:type="dcterms:W3CDTF">2019-06-11T18:52:00Z</dcterms:modified>
</cp:coreProperties>
</file>